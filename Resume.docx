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41C3" w14:textId="7788C4D5" w:rsidR="00484AA7" w:rsidRPr="004C4C0E" w:rsidRDefault="00CB3B9C" w:rsidP="00B6213B">
      <w:pPr>
        <w:pStyle w:val="Title"/>
      </w:pPr>
      <w:r>
        <w:t>Alberto ESparza</w:t>
      </w:r>
    </w:p>
    <w:p w14:paraId="459C84EB" w14:textId="75AA1AFB" w:rsidR="0042706F" w:rsidRPr="002D2815" w:rsidRDefault="00CB3B9C" w:rsidP="002D2815">
      <w:pPr>
        <w:tabs>
          <w:tab w:val="center" w:pos="0"/>
        </w:tabs>
        <w:rPr>
          <w:color w:val="auto"/>
        </w:rPr>
      </w:pPr>
      <w:r>
        <w:rPr>
          <w:color w:val="auto"/>
        </w:rPr>
        <w:t>12525 S Trumbull Ave</w:t>
      </w:r>
      <w:r w:rsidR="00B6213B">
        <w:rPr>
          <w:color w:val="auto"/>
        </w:rPr>
        <w:t xml:space="preserve"> </w:t>
      </w:r>
      <w:r w:rsidR="000E5F0C" w:rsidRPr="000E5F0C">
        <w:rPr>
          <w:color w:val="auto"/>
        </w:rPr>
        <w:t xml:space="preserve">| </w:t>
      </w:r>
      <w:r>
        <w:rPr>
          <w:color w:val="auto"/>
        </w:rPr>
        <w:t>Alsip, Il 60803</w:t>
      </w:r>
      <w:r w:rsidR="00B6213B" w:rsidRPr="000E5F0C">
        <w:rPr>
          <w:color w:val="auto"/>
        </w:rPr>
        <w:t xml:space="preserve"> </w:t>
      </w:r>
      <w:r w:rsidR="0046568B">
        <w:rPr>
          <w:color w:val="auto"/>
        </w:rPr>
        <w:t>|</w:t>
      </w:r>
      <w:r w:rsidR="000E5F0C" w:rsidRPr="000E5F0C">
        <w:rPr>
          <w:color w:val="auto"/>
        </w:rPr>
        <w:t xml:space="preserve"> </w:t>
      </w:r>
      <w:r>
        <w:rPr>
          <w:color w:val="auto"/>
        </w:rPr>
        <w:t>708.439.6609</w:t>
      </w:r>
      <w:r w:rsidR="00B6213B" w:rsidRPr="000E5F0C">
        <w:rPr>
          <w:color w:val="auto"/>
        </w:rPr>
        <w:t xml:space="preserve"> </w:t>
      </w:r>
      <w:r w:rsidR="0046568B">
        <w:rPr>
          <w:color w:val="auto"/>
        </w:rPr>
        <w:t xml:space="preserve">| </w:t>
      </w:r>
      <w:r>
        <w:rPr>
          <w:color w:val="auto"/>
        </w:rPr>
        <w:t>albertoesp2904@gmail.com</w:t>
      </w:r>
    </w:p>
    <w:p w14:paraId="20A4183E" w14:textId="77777777" w:rsidR="0042706F" w:rsidRPr="00D46943" w:rsidRDefault="0042706F" w:rsidP="00D46943">
      <w:pPr>
        <w:tabs>
          <w:tab w:val="center" w:pos="0"/>
        </w:tabs>
        <w:spacing w:before="80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11E74027" wp14:editId="6F94E3C5">
                <wp:extent cx="402336" cy="0"/>
                <wp:effectExtent l="0" t="19050" r="55245" b="38100"/>
                <wp:docPr id="7" name="Straight Connector 7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0A15451" id="Straight Connector 7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5242D971" w14:textId="77777777" w:rsidR="0042706F" w:rsidRDefault="00000000" w:rsidP="00B6213B">
      <w:pPr>
        <w:pStyle w:val="Heading1"/>
        <w:rPr>
          <w:rFonts w:cs="Calibri (Body)"/>
          <w:szCs w:val="20"/>
        </w:rPr>
      </w:pPr>
      <w:sdt>
        <w:sdtPr>
          <w:id w:val="-1597159308"/>
          <w:placeholder>
            <w:docPart w:val="8B94F6858F0344C58E67FD3163F1683B"/>
          </w:placeholder>
          <w:temporary/>
          <w:showingPlcHdr/>
          <w15:appearance w15:val="hidden"/>
        </w:sdtPr>
        <w:sdtContent>
          <w:r w:rsidR="0042706F" w:rsidRPr="004C4C0E">
            <w:t>EXPERIENCE</w:t>
          </w:r>
        </w:sdtContent>
      </w:sdt>
    </w:p>
    <w:p w14:paraId="699C9280" w14:textId="19426616" w:rsidR="0042706F" w:rsidRPr="00755519" w:rsidRDefault="00CB3B9C" w:rsidP="00755519">
      <w:pPr>
        <w:pStyle w:val="Heading2"/>
      </w:pPr>
      <w:r>
        <w:t>Sales Associate</w:t>
      </w:r>
    </w:p>
    <w:p w14:paraId="36AD1929" w14:textId="5B6C8188" w:rsidR="0042706F" w:rsidRPr="00D46943" w:rsidRDefault="00CB3B9C" w:rsidP="00D46943">
      <w:pPr>
        <w:pStyle w:val="Heading3"/>
      </w:pPr>
      <w:r>
        <w:t>Home Depot, Alsip Illinois Store 6822</w:t>
      </w:r>
      <w:r w:rsidR="00D46943">
        <w:tab/>
      </w:r>
      <w:r>
        <w:t>June 2023 - Present</w:t>
      </w:r>
    </w:p>
    <w:p w14:paraId="29AAF983" w14:textId="2096B9C5" w:rsidR="0042706F" w:rsidRDefault="00CB3B9C" w:rsidP="00755519">
      <w:r>
        <w:t>Responsibilities involve GET greeting, engagement, and thank. Help drive sales as much as possible. Down stock items to fill empty homes to further drive sales.</w:t>
      </w:r>
    </w:p>
    <w:p w14:paraId="5F899C2F" w14:textId="14636884" w:rsidR="0042706F" w:rsidRPr="009D24D8" w:rsidRDefault="0042706F" w:rsidP="00D46943"/>
    <w:p w14:paraId="3D39908A" w14:textId="77777777" w:rsidR="0042706F" w:rsidRDefault="0042706F" w:rsidP="00D46943">
      <w:pPr>
        <w:tabs>
          <w:tab w:val="center" w:pos="0"/>
        </w:tabs>
        <w:spacing w:before="80"/>
        <w:rPr>
          <w:rFonts w:cs="Calibri (Body)"/>
          <w:szCs w:val="20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3DF2E0F9" wp14:editId="29AD7338">
                <wp:extent cx="402336" cy="0"/>
                <wp:effectExtent l="0" t="19050" r="55245" b="38100"/>
                <wp:docPr id="8" name="Straight Connector 8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1CE0AE2" id="Straight Connector 8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713A0525" w14:textId="0D35F166" w:rsidR="0042706F" w:rsidRPr="00CB3B9C" w:rsidRDefault="00000000" w:rsidP="00CB3B9C">
      <w:pPr>
        <w:pStyle w:val="Heading1"/>
        <w:rPr>
          <w:rFonts w:cs="Calibri (Body)"/>
          <w:szCs w:val="20"/>
        </w:rPr>
      </w:pPr>
      <w:sdt>
        <w:sdtPr>
          <w:id w:val="350460519"/>
          <w:placeholder>
            <w:docPart w:val="C4CD1E6E8AB94FAD812BE5FCA5A5CC88"/>
          </w:placeholder>
          <w:temporary/>
          <w:showingPlcHdr/>
          <w15:appearance w15:val="hidden"/>
        </w:sdtPr>
        <w:sdtContent>
          <w:r w:rsidR="0042706F" w:rsidRPr="004C4C0E">
            <w:t>EDUCATION</w:t>
          </w:r>
        </w:sdtContent>
      </w:sdt>
    </w:p>
    <w:p w14:paraId="59E44F28" w14:textId="59483C93" w:rsidR="0042706F" w:rsidRDefault="00CB3B9C" w:rsidP="00D46943">
      <w:pPr>
        <w:pStyle w:val="Heading3"/>
      </w:pPr>
      <w:r>
        <w:t xml:space="preserve">Moraine Valley Community College, </w:t>
      </w:r>
      <w:proofErr w:type="gramStart"/>
      <w:r>
        <w:t>associate’s</w:t>
      </w:r>
      <w:proofErr w:type="gramEnd"/>
      <w:r>
        <w:t xml:space="preserve"> in science Major: Computer Science</w:t>
      </w:r>
      <w:r w:rsidR="00D46943">
        <w:tab/>
      </w:r>
      <w:r>
        <w:t>May 2024</w:t>
      </w:r>
    </w:p>
    <w:p w14:paraId="26BD8EF8" w14:textId="3BDADCFC" w:rsidR="0042706F" w:rsidRDefault="00CB3B9C" w:rsidP="002D2815">
      <w:pPr>
        <w:ind w:firstLine="720"/>
        <w:rPr>
          <w:rFonts w:cs="Calibri (Body)"/>
          <w:szCs w:val="20"/>
        </w:rPr>
      </w:pPr>
      <w:r>
        <w:rPr>
          <w:rFonts w:cs="Calibri (Body)"/>
          <w:szCs w:val="20"/>
        </w:rPr>
        <w:t>GPA: 3.8</w:t>
      </w:r>
    </w:p>
    <w:p w14:paraId="35E19A38" w14:textId="6A64B3FA" w:rsidR="00CB3B9C" w:rsidRDefault="008C5779" w:rsidP="002D2815">
      <w:pPr>
        <w:ind w:firstLine="720"/>
        <w:rPr>
          <w:rFonts w:cs="Calibri (Body)"/>
          <w:szCs w:val="20"/>
        </w:rPr>
      </w:pPr>
      <w:r>
        <w:rPr>
          <w:rFonts w:cs="Calibri (Body)"/>
          <w:szCs w:val="20"/>
        </w:rPr>
        <w:t>Course Work:</w:t>
      </w:r>
    </w:p>
    <w:p w14:paraId="49C91DBD" w14:textId="0419231E" w:rsidR="008C5779" w:rsidRDefault="008C5779" w:rsidP="002D2815">
      <w:pPr>
        <w:ind w:firstLine="720"/>
        <w:rPr>
          <w:rFonts w:cs="Calibri (Body)"/>
          <w:szCs w:val="20"/>
        </w:rPr>
      </w:pPr>
      <w:r>
        <w:rPr>
          <w:rFonts w:cs="Calibri (Body)"/>
          <w:szCs w:val="20"/>
        </w:rPr>
        <w:t>Principles of computer programming 1</w:t>
      </w:r>
    </w:p>
    <w:p w14:paraId="24623158" w14:textId="6B2EE38E" w:rsidR="008C5779" w:rsidRDefault="008C5779" w:rsidP="002D2815">
      <w:pPr>
        <w:ind w:firstLine="720"/>
        <w:rPr>
          <w:rFonts w:cs="Calibri (Body)"/>
          <w:szCs w:val="20"/>
        </w:rPr>
      </w:pPr>
      <w:r>
        <w:rPr>
          <w:rFonts w:cs="Calibri (Body)"/>
          <w:szCs w:val="20"/>
        </w:rPr>
        <w:t xml:space="preserve">Principles of computer programming </w:t>
      </w:r>
      <w:r>
        <w:rPr>
          <w:rFonts w:cs="Calibri (Body)"/>
          <w:szCs w:val="20"/>
        </w:rPr>
        <w:t>2</w:t>
      </w:r>
    </w:p>
    <w:p w14:paraId="67A0A539" w14:textId="77777777" w:rsidR="008C5779" w:rsidRDefault="008C5779" w:rsidP="00755519">
      <w:pPr>
        <w:rPr>
          <w:rFonts w:cs="Calibri (Body)"/>
          <w:szCs w:val="20"/>
        </w:rPr>
      </w:pPr>
    </w:p>
    <w:p w14:paraId="579D5D3E" w14:textId="053DA9EC" w:rsidR="00CB3B9C" w:rsidRDefault="00CB3B9C" w:rsidP="002D2815">
      <w:pPr>
        <w:rPr>
          <w:rFonts w:cs="Calibri (Body)"/>
          <w:szCs w:val="20"/>
        </w:rPr>
      </w:pPr>
      <w:r>
        <w:rPr>
          <w:rFonts w:cs="Calibri (Body)"/>
          <w:szCs w:val="20"/>
        </w:rPr>
        <w:t>Saint Xavier University: Pursuing bachelor’s in computer science.</w:t>
      </w:r>
    </w:p>
    <w:p w14:paraId="6365C2E3" w14:textId="06A68860" w:rsidR="00CB3B9C" w:rsidRDefault="00CB3B9C" w:rsidP="002D2815">
      <w:pPr>
        <w:ind w:firstLine="720"/>
        <w:rPr>
          <w:rFonts w:cs="Calibri (Body)"/>
          <w:szCs w:val="20"/>
        </w:rPr>
      </w:pPr>
      <w:r>
        <w:rPr>
          <w:rFonts w:cs="Calibri (Body)"/>
          <w:szCs w:val="20"/>
        </w:rPr>
        <w:t>GPA: 3.8</w:t>
      </w:r>
    </w:p>
    <w:p w14:paraId="31558629" w14:textId="27F4D751" w:rsidR="008C5779" w:rsidRDefault="008C5779" w:rsidP="002D2815">
      <w:pPr>
        <w:ind w:firstLine="720"/>
        <w:rPr>
          <w:rFonts w:cs="Calibri (Body)"/>
          <w:szCs w:val="20"/>
        </w:rPr>
      </w:pPr>
      <w:r>
        <w:rPr>
          <w:rFonts w:cs="Calibri (Body)"/>
          <w:szCs w:val="20"/>
        </w:rPr>
        <w:t>Course Work:</w:t>
      </w:r>
    </w:p>
    <w:p w14:paraId="2E3A0C72" w14:textId="37BF1324" w:rsidR="008C5779" w:rsidRDefault="008C5779" w:rsidP="002D2815">
      <w:pPr>
        <w:ind w:firstLine="720"/>
        <w:rPr>
          <w:rFonts w:cs="Calibri (Body)"/>
          <w:szCs w:val="20"/>
        </w:rPr>
      </w:pPr>
      <w:r>
        <w:rPr>
          <w:rFonts w:cs="Calibri (Body)"/>
          <w:szCs w:val="20"/>
        </w:rPr>
        <w:t>Data Structures &amp; algorithms</w:t>
      </w:r>
    </w:p>
    <w:p w14:paraId="2950B733" w14:textId="603561D4" w:rsidR="008C5779" w:rsidRDefault="008C5779" w:rsidP="002D2815">
      <w:pPr>
        <w:ind w:firstLine="720"/>
        <w:rPr>
          <w:rFonts w:cs="Calibri (Body)"/>
          <w:szCs w:val="20"/>
        </w:rPr>
      </w:pPr>
      <w:r>
        <w:rPr>
          <w:rFonts w:cs="Calibri (Body)"/>
          <w:szCs w:val="20"/>
        </w:rPr>
        <w:t>Relational/</w:t>
      </w:r>
      <w:proofErr w:type="spellStart"/>
      <w:r>
        <w:rPr>
          <w:rFonts w:cs="Calibri (Body)"/>
          <w:szCs w:val="20"/>
        </w:rPr>
        <w:t>Dbase</w:t>
      </w:r>
      <w:proofErr w:type="spellEnd"/>
      <w:r>
        <w:rPr>
          <w:rFonts w:cs="Calibri (Body)"/>
          <w:szCs w:val="20"/>
        </w:rPr>
        <w:t>/Theo/Design</w:t>
      </w:r>
    </w:p>
    <w:p w14:paraId="6CD2E16A" w14:textId="12639ECA" w:rsidR="008C5779" w:rsidRDefault="008C5779" w:rsidP="002D2815">
      <w:pPr>
        <w:ind w:firstLine="720"/>
        <w:rPr>
          <w:rFonts w:cs="Calibri (Body)"/>
          <w:szCs w:val="20"/>
        </w:rPr>
      </w:pPr>
      <w:r>
        <w:rPr>
          <w:rFonts w:cs="Calibri (Body)"/>
          <w:szCs w:val="20"/>
        </w:rPr>
        <w:t>Introduction to Networks</w:t>
      </w:r>
    </w:p>
    <w:p w14:paraId="2EDCB1FD" w14:textId="3447A25C" w:rsidR="008C5779" w:rsidRDefault="008C5779" w:rsidP="002D2815">
      <w:pPr>
        <w:ind w:firstLine="720"/>
        <w:rPr>
          <w:rFonts w:cs="Calibri (Body)"/>
          <w:szCs w:val="20"/>
        </w:rPr>
      </w:pPr>
      <w:r>
        <w:rPr>
          <w:rFonts w:cs="Calibri (Body)"/>
          <w:szCs w:val="20"/>
        </w:rPr>
        <w:t>Network Security</w:t>
      </w:r>
    </w:p>
    <w:p w14:paraId="512286FA" w14:textId="77777777" w:rsidR="0042706F" w:rsidRPr="00D46943" w:rsidRDefault="0042706F" w:rsidP="00D46943">
      <w:pPr>
        <w:tabs>
          <w:tab w:val="center" w:pos="0"/>
        </w:tabs>
        <w:spacing w:before="80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7E29FF1C" wp14:editId="2C2CD839">
                <wp:extent cx="402336" cy="0"/>
                <wp:effectExtent l="0" t="19050" r="55245" b="38100"/>
                <wp:docPr id="9" name="Straight Connector 9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F8E70BE" id="Straight Connector 9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34A0F837" w14:textId="77777777" w:rsidR="0042706F" w:rsidRDefault="00000000" w:rsidP="00B6213B">
      <w:pPr>
        <w:pStyle w:val="Heading1"/>
      </w:pPr>
      <w:sdt>
        <w:sdtPr>
          <w:id w:val="-763383177"/>
          <w:placeholder>
            <w:docPart w:val="9A688EA64B3B44DBAFFE4B97E9568A30"/>
          </w:placeholder>
          <w:temporary/>
          <w:showingPlcHdr/>
          <w15:appearance w15:val="hidden"/>
        </w:sdtPr>
        <w:sdtContent>
          <w:r w:rsidR="0042706F" w:rsidRPr="00A13526">
            <w:t>Communication</w:t>
          </w:r>
        </w:sdtContent>
      </w:sdt>
    </w:p>
    <w:p w14:paraId="1E5F3631" w14:textId="39C413A8" w:rsidR="0042706F" w:rsidRPr="00B6213B" w:rsidRDefault="000C16D1" w:rsidP="00B6213B">
      <w:pPr>
        <w:tabs>
          <w:tab w:val="center" w:pos="5040"/>
        </w:tabs>
        <w:spacing w:line="240" w:lineRule="auto"/>
        <w:rPr>
          <w:rFonts w:cstheme="minorHAnsi"/>
          <w:spacing w:val="-2"/>
          <w:szCs w:val="20"/>
        </w:rPr>
      </w:pPr>
      <w:r>
        <w:rPr>
          <w:rFonts w:cstheme="minorHAnsi"/>
          <w:spacing w:val="-2"/>
          <w:szCs w:val="20"/>
        </w:rPr>
        <w:t>Communication is a core aspect of success on every level. From making it to the state playoffs in football to becoming a state qualifying caliber wrestler. Communication with my team is the most important and will secure success at any level.</w:t>
      </w:r>
    </w:p>
    <w:p w14:paraId="45AEB1F8" w14:textId="77777777" w:rsidR="0042706F" w:rsidRPr="00D46943" w:rsidRDefault="0042706F" w:rsidP="00D46943">
      <w:pPr>
        <w:tabs>
          <w:tab w:val="center" w:pos="0"/>
        </w:tabs>
        <w:spacing w:before="80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4F6FD0B5" wp14:editId="0FA68CF8">
                <wp:extent cx="402336" cy="0"/>
                <wp:effectExtent l="0" t="19050" r="55245" b="38100"/>
                <wp:docPr id="10" name="Straight Connector 10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4D30882" id="Straight Connector 10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59EE4B76" w14:textId="77777777" w:rsidR="0042706F" w:rsidRPr="004C4C0E" w:rsidRDefault="00000000" w:rsidP="00B6213B">
      <w:pPr>
        <w:pStyle w:val="Heading1"/>
      </w:pPr>
      <w:sdt>
        <w:sdtPr>
          <w:id w:val="1226562242"/>
          <w:placeholder>
            <w:docPart w:val="F5F0FC321C9A4991A3057CFC406E2ADC"/>
          </w:placeholder>
          <w:temporary/>
          <w:showingPlcHdr/>
          <w15:appearance w15:val="hidden"/>
        </w:sdtPr>
        <w:sdtContent>
          <w:r w:rsidR="0042706F" w:rsidRPr="004C4C0E">
            <w:t>LEADERSHIP</w:t>
          </w:r>
        </w:sdtContent>
      </w:sdt>
    </w:p>
    <w:p w14:paraId="25D1DBF0" w14:textId="65932E01" w:rsidR="0042706F" w:rsidRDefault="000C16D1" w:rsidP="00B6213B">
      <w:pPr>
        <w:tabs>
          <w:tab w:val="center" w:pos="5040"/>
        </w:tabs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>I was the team captain for my wrestling team in my junior and senior year of high school.</w:t>
      </w:r>
    </w:p>
    <w:p w14:paraId="08BD811B" w14:textId="2365E710" w:rsidR="000C16D1" w:rsidRDefault="000C16D1" w:rsidP="00B6213B">
      <w:pPr>
        <w:tabs>
          <w:tab w:val="center" w:pos="5040"/>
        </w:tabs>
        <w:spacing w:line="240" w:lineRule="auto"/>
        <w:rPr>
          <w:rFonts w:cs="Calibri (Body)"/>
          <w:szCs w:val="20"/>
        </w:rPr>
      </w:pPr>
      <w:r>
        <w:rPr>
          <w:rFonts w:cs="Calibri (Body)"/>
          <w:szCs w:val="20"/>
        </w:rPr>
        <w:t xml:space="preserve">People tend to </w:t>
      </w:r>
      <w:r w:rsidR="00C11AA9">
        <w:rPr>
          <w:rFonts w:cs="Calibri (Body)"/>
          <w:szCs w:val="20"/>
        </w:rPr>
        <w:t>seek</w:t>
      </w:r>
      <w:r>
        <w:rPr>
          <w:rFonts w:cs="Calibri (Body)"/>
          <w:szCs w:val="20"/>
        </w:rPr>
        <w:t xml:space="preserve"> help at work or with homework help.</w:t>
      </w:r>
    </w:p>
    <w:p w14:paraId="7EEF5981" w14:textId="77777777" w:rsidR="0042706F" w:rsidRPr="00D46943" w:rsidRDefault="0042706F" w:rsidP="00D46943">
      <w:pPr>
        <w:tabs>
          <w:tab w:val="center" w:pos="0"/>
        </w:tabs>
        <w:spacing w:before="80"/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</w:pPr>
      <w:r>
        <w:rPr>
          <w:rFonts w:cstheme="minorHAnsi"/>
          <w:b/>
          <w:bCs/>
          <w:noProof/>
          <w:spacing w:val="-2"/>
          <w:lang w:val="en-AU" w:eastAsia="en-AU"/>
          <w14:ligatures w14:val="standardContextual"/>
        </w:rPr>
        <mc:AlternateContent>
          <mc:Choice Requires="wps">
            <w:drawing>
              <wp:inline distT="0" distB="0" distL="0" distR="0" wp14:anchorId="037AB813" wp14:editId="15F46A4D">
                <wp:extent cx="402336" cy="0"/>
                <wp:effectExtent l="0" t="19050" r="55245" b="38100"/>
                <wp:docPr id="11" name="Straight Connector 11" descr="Decorativ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2336" cy="0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0FFB7D" id="Straight Connector 11" o:spid="_x0000_s1026" alt="Decorativ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" strokecolor="#ab2235 [2405]" strokeweight="4pt">
                <v:stroke joinstyle="miter"/>
                <w10:anchorlock/>
              </v:line>
            </w:pict>
          </mc:Fallback>
        </mc:AlternateContent>
      </w:r>
    </w:p>
    <w:p w14:paraId="3F49A977" w14:textId="77777777" w:rsidR="0042706F" w:rsidRDefault="00000000" w:rsidP="00B6213B">
      <w:pPr>
        <w:pStyle w:val="Heading1"/>
      </w:pPr>
      <w:sdt>
        <w:sdtPr>
          <w:id w:val="5870724"/>
          <w:placeholder>
            <w:docPart w:val="E3BF0C5DA66549ABB1FAF180CB79FE11"/>
          </w:placeholder>
          <w:temporary/>
          <w:showingPlcHdr/>
          <w15:appearance w15:val="hidden"/>
        </w:sdtPr>
        <w:sdtContent>
          <w:r w:rsidR="0042706F" w:rsidRPr="004C4C0E">
            <w:t>REFERENCES</w:t>
          </w:r>
        </w:sdtContent>
      </w:sdt>
    </w:p>
    <w:p w14:paraId="6B61BE33" w14:textId="6148901A" w:rsidR="00B8662E" w:rsidRDefault="000C16D1" w:rsidP="00B6213B">
      <w:pPr>
        <w:tabs>
          <w:tab w:val="center" w:pos="5040"/>
        </w:tabs>
        <w:rPr>
          <w:rFonts w:cstheme="minorHAnsi"/>
          <w:spacing w:val="-2"/>
          <w:szCs w:val="20"/>
        </w:rPr>
      </w:pPr>
      <w:r>
        <w:rPr>
          <w:rFonts w:cstheme="minorHAnsi"/>
          <w:spacing w:val="-2"/>
          <w:szCs w:val="20"/>
        </w:rPr>
        <w:t xml:space="preserve">Steven Wolff Email: </w:t>
      </w:r>
      <w:hyperlink r:id="rId10" w:history="1">
        <w:r w:rsidRPr="00F06DD8">
          <w:rPr>
            <w:rStyle w:val="Hyperlink"/>
            <w:rFonts w:cstheme="minorHAnsi"/>
            <w:spacing w:val="-2"/>
            <w:szCs w:val="20"/>
          </w:rPr>
          <w:t>Steven.Wolff@CHSD218.ORG</w:t>
        </w:r>
      </w:hyperlink>
    </w:p>
    <w:p w14:paraId="7C32BC4F" w14:textId="68EF4C16" w:rsidR="000C16D1" w:rsidRDefault="000C16D1" w:rsidP="00B6213B">
      <w:pPr>
        <w:tabs>
          <w:tab w:val="center" w:pos="5040"/>
        </w:tabs>
        <w:rPr>
          <w:rFonts w:cstheme="minorHAnsi"/>
          <w:spacing w:val="-2"/>
          <w:szCs w:val="20"/>
        </w:rPr>
      </w:pPr>
      <w:r>
        <w:rPr>
          <w:rFonts w:cstheme="minorHAnsi"/>
          <w:spacing w:val="-2"/>
          <w:szCs w:val="20"/>
        </w:rPr>
        <w:t xml:space="preserve">Joe Ambrosino Email: </w:t>
      </w:r>
      <w:hyperlink r:id="rId11" w:history="1">
        <w:r w:rsidRPr="00F06DD8">
          <w:rPr>
            <w:rStyle w:val="Hyperlink"/>
            <w:rFonts w:cstheme="minorHAnsi"/>
            <w:spacing w:val="-2"/>
            <w:szCs w:val="20"/>
          </w:rPr>
          <w:t>joe.ambrosino@chsd218.org</w:t>
        </w:r>
      </w:hyperlink>
    </w:p>
    <w:p w14:paraId="5B02C27D" w14:textId="77777777" w:rsidR="000C16D1" w:rsidRPr="00B6213B" w:rsidRDefault="000C16D1" w:rsidP="00B6213B">
      <w:pPr>
        <w:tabs>
          <w:tab w:val="center" w:pos="5040"/>
        </w:tabs>
        <w:rPr>
          <w:rFonts w:cstheme="minorHAnsi"/>
          <w:spacing w:val="-2"/>
          <w:szCs w:val="20"/>
        </w:rPr>
      </w:pPr>
    </w:p>
    <w:sectPr w:rsidR="000C16D1" w:rsidRPr="00B6213B" w:rsidSect="00755519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F0F22" w14:textId="77777777" w:rsidR="008169AF" w:rsidRDefault="008169AF" w:rsidP="00755519">
      <w:pPr>
        <w:spacing w:line="240" w:lineRule="auto"/>
      </w:pPr>
      <w:r>
        <w:separator/>
      </w:r>
    </w:p>
  </w:endnote>
  <w:endnote w:type="continuationSeparator" w:id="0">
    <w:p w14:paraId="51DFB656" w14:textId="77777777" w:rsidR="008169AF" w:rsidRDefault="008169AF" w:rsidP="007555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6EA06" w14:textId="77777777" w:rsidR="008169AF" w:rsidRDefault="008169AF" w:rsidP="00755519">
      <w:pPr>
        <w:spacing w:line="240" w:lineRule="auto"/>
      </w:pPr>
      <w:r>
        <w:separator/>
      </w:r>
    </w:p>
  </w:footnote>
  <w:footnote w:type="continuationSeparator" w:id="0">
    <w:p w14:paraId="47E9C91B" w14:textId="77777777" w:rsidR="008169AF" w:rsidRDefault="008169AF" w:rsidP="0075551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9C"/>
    <w:rsid w:val="0000077C"/>
    <w:rsid w:val="0003091B"/>
    <w:rsid w:val="000C16D1"/>
    <w:rsid w:val="000C6A40"/>
    <w:rsid w:val="000E5F0C"/>
    <w:rsid w:val="000F688A"/>
    <w:rsid w:val="00102F66"/>
    <w:rsid w:val="00172489"/>
    <w:rsid w:val="001751B4"/>
    <w:rsid w:val="001C021A"/>
    <w:rsid w:val="00215534"/>
    <w:rsid w:val="00267A26"/>
    <w:rsid w:val="00292A40"/>
    <w:rsid w:val="002D2815"/>
    <w:rsid w:val="00370FD6"/>
    <w:rsid w:val="003A4A68"/>
    <w:rsid w:val="0042706F"/>
    <w:rsid w:val="0046568B"/>
    <w:rsid w:val="00484AA7"/>
    <w:rsid w:val="004A2D68"/>
    <w:rsid w:val="004C4C0E"/>
    <w:rsid w:val="004E4B08"/>
    <w:rsid w:val="004F2D41"/>
    <w:rsid w:val="005432C2"/>
    <w:rsid w:val="00550572"/>
    <w:rsid w:val="00570F02"/>
    <w:rsid w:val="00581844"/>
    <w:rsid w:val="00596FCF"/>
    <w:rsid w:val="005A4222"/>
    <w:rsid w:val="005B4219"/>
    <w:rsid w:val="005D34BA"/>
    <w:rsid w:val="005F68BD"/>
    <w:rsid w:val="00601DB4"/>
    <w:rsid w:val="0063630B"/>
    <w:rsid w:val="0066717D"/>
    <w:rsid w:val="0069504D"/>
    <w:rsid w:val="006A5D9A"/>
    <w:rsid w:val="006B48F5"/>
    <w:rsid w:val="00724622"/>
    <w:rsid w:val="00755519"/>
    <w:rsid w:val="0077318A"/>
    <w:rsid w:val="007823C6"/>
    <w:rsid w:val="00802339"/>
    <w:rsid w:val="00802B08"/>
    <w:rsid w:val="008169AF"/>
    <w:rsid w:val="008517B9"/>
    <w:rsid w:val="00853378"/>
    <w:rsid w:val="00862070"/>
    <w:rsid w:val="00867BBB"/>
    <w:rsid w:val="008815FF"/>
    <w:rsid w:val="008C5779"/>
    <w:rsid w:val="008E3D94"/>
    <w:rsid w:val="00915918"/>
    <w:rsid w:val="00921415"/>
    <w:rsid w:val="009730A7"/>
    <w:rsid w:val="00982753"/>
    <w:rsid w:val="0098775A"/>
    <w:rsid w:val="00992205"/>
    <w:rsid w:val="009C6DF4"/>
    <w:rsid w:val="009D24D8"/>
    <w:rsid w:val="009F0F86"/>
    <w:rsid w:val="00A006E5"/>
    <w:rsid w:val="00A032A2"/>
    <w:rsid w:val="00A13526"/>
    <w:rsid w:val="00A51153"/>
    <w:rsid w:val="00A872FF"/>
    <w:rsid w:val="00AB2E3F"/>
    <w:rsid w:val="00AD7273"/>
    <w:rsid w:val="00AE271F"/>
    <w:rsid w:val="00B22086"/>
    <w:rsid w:val="00B24FE9"/>
    <w:rsid w:val="00B6213B"/>
    <w:rsid w:val="00B8662E"/>
    <w:rsid w:val="00B97172"/>
    <w:rsid w:val="00BA4716"/>
    <w:rsid w:val="00BA7812"/>
    <w:rsid w:val="00C11AA9"/>
    <w:rsid w:val="00C147B7"/>
    <w:rsid w:val="00C506E0"/>
    <w:rsid w:val="00CB3B9C"/>
    <w:rsid w:val="00CD6B22"/>
    <w:rsid w:val="00CF543E"/>
    <w:rsid w:val="00D46943"/>
    <w:rsid w:val="00DC1689"/>
    <w:rsid w:val="00DF69E1"/>
    <w:rsid w:val="00E10F93"/>
    <w:rsid w:val="00E11CDF"/>
    <w:rsid w:val="00E301DF"/>
    <w:rsid w:val="00E36A65"/>
    <w:rsid w:val="00F02BD2"/>
    <w:rsid w:val="00F56FD3"/>
    <w:rsid w:val="00F65859"/>
    <w:rsid w:val="00F8023F"/>
    <w:rsid w:val="00F85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54B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943"/>
    <w:pPr>
      <w:spacing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519"/>
    <w:pPr>
      <w:spacing w:after="40" w:line="240" w:lineRule="auto"/>
      <w:contextualSpacing/>
      <w:outlineLvl w:val="0"/>
    </w:pPr>
    <w:rPr>
      <w:rFonts w:asciiTheme="majorHAnsi" w:eastAsia="Times New Roman" w:hAnsiTheme="majorHAnsi" w:cs="Times New Roman"/>
      <w:b/>
      <w:caps/>
      <w:spacing w:val="6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5551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46943"/>
    <w:pPr>
      <w:tabs>
        <w:tab w:val="center" w:pos="0"/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694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B6213B"/>
    <w:pPr>
      <w:contextualSpacing/>
    </w:pPr>
    <w:rPr>
      <w:rFonts w:asciiTheme="majorHAnsi" w:eastAsiaTheme="majorEastAsia" w:hAnsiTheme="majorHAnsi" w:cs="Times New Roman (Headings CS)"/>
      <w:b/>
      <w:caps/>
      <w:color w:val="AB2235" w:themeColor="accent2" w:themeShade="BF"/>
      <w:spacing w:val="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6213B"/>
    <w:rPr>
      <w:rFonts w:asciiTheme="majorHAnsi" w:eastAsiaTheme="majorEastAsia" w:hAnsiTheme="majorHAnsi" w:cs="Times New Roman (Headings CS)"/>
      <w:b/>
      <w:caps/>
      <w:color w:val="AB2235" w:themeColor="accent2" w:themeShade="BF"/>
      <w:spacing w:val="50"/>
      <w:kern w:val="28"/>
      <w:sz w:val="52"/>
      <w:szCs w:val="56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5519"/>
    <w:rPr>
      <w:rFonts w:asciiTheme="majorHAnsi" w:eastAsia="Times New Roman" w:hAnsiTheme="majorHAnsi" w:cs="Times New Roman"/>
      <w:b/>
      <w:caps/>
      <w:color w:val="000000" w:themeColor="text1"/>
      <w:spacing w:val="6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6213B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B6213B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370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75551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213B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75551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6213B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semiHidden/>
    <w:rsid w:val="00755519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55519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0C16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e.ambrosino@chsd218.org" TargetMode="External"/><Relationship Id="rId5" Type="http://schemas.openxmlformats.org/officeDocument/2006/relationships/styles" Target="styles.xml"/><Relationship Id="rId10" Type="http://schemas.openxmlformats.org/officeDocument/2006/relationships/hyperlink" Target="mailto:Steven.Wolff@CHSD218.ORG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ber\AppData\Roaming\Microsoft\Templates\ATS%20bold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94F6858F0344C58E67FD3163F168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3ED5A1-E8A3-4642-8EA4-0F98006EDE5D}"/>
      </w:docPartPr>
      <w:docPartBody>
        <w:p w:rsidR="00000000" w:rsidRDefault="00000000">
          <w:pPr>
            <w:pStyle w:val="8B94F6858F0344C58E67FD3163F1683B"/>
          </w:pPr>
          <w:r w:rsidRPr="004C4C0E">
            <w:t>EXPERIENCE</w:t>
          </w:r>
        </w:p>
      </w:docPartBody>
    </w:docPart>
    <w:docPart>
      <w:docPartPr>
        <w:name w:val="C4CD1E6E8AB94FAD812BE5FCA5A5C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111C6-4139-426C-B80B-4AA9BAC12C74}"/>
      </w:docPartPr>
      <w:docPartBody>
        <w:p w:rsidR="00000000" w:rsidRDefault="00000000">
          <w:pPr>
            <w:pStyle w:val="C4CD1E6E8AB94FAD812BE5FCA5A5CC88"/>
          </w:pPr>
          <w:r w:rsidRPr="004C4C0E">
            <w:t>EDUCATION</w:t>
          </w:r>
        </w:p>
      </w:docPartBody>
    </w:docPart>
    <w:docPart>
      <w:docPartPr>
        <w:name w:val="9A688EA64B3B44DBAFFE4B97E9568A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B4238-C627-4E82-99C4-93B3042A441F}"/>
      </w:docPartPr>
      <w:docPartBody>
        <w:p w:rsidR="00000000" w:rsidRDefault="00000000">
          <w:pPr>
            <w:pStyle w:val="9A688EA64B3B44DBAFFE4B97E9568A30"/>
          </w:pPr>
          <w:r w:rsidRPr="00A13526">
            <w:t>Communication</w:t>
          </w:r>
        </w:p>
      </w:docPartBody>
    </w:docPart>
    <w:docPart>
      <w:docPartPr>
        <w:name w:val="F5F0FC321C9A4991A3057CFC406E2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83E6B-4A6A-4BB3-8E8C-62D1E5AC59CE}"/>
      </w:docPartPr>
      <w:docPartBody>
        <w:p w:rsidR="00000000" w:rsidRDefault="00000000">
          <w:pPr>
            <w:pStyle w:val="F5F0FC321C9A4991A3057CFC406E2ADC"/>
          </w:pPr>
          <w:r w:rsidRPr="004C4C0E">
            <w:t>LEADERSHIP</w:t>
          </w:r>
        </w:p>
      </w:docPartBody>
    </w:docPart>
    <w:docPart>
      <w:docPartPr>
        <w:name w:val="E3BF0C5DA66549ABB1FAF180CB79F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4FFC5-2203-4F08-84C9-189EB7E82034}"/>
      </w:docPartPr>
      <w:docPartBody>
        <w:p w:rsidR="00000000" w:rsidRDefault="00000000">
          <w:pPr>
            <w:pStyle w:val="E3BF0C5DA66549ABB1FAF180CB79FE11"/>
          </w:pPr>
          <w:r w:rsidRPr="004C4C0E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D5"/>
    <w:rsid w:val="003A4A68"/>
    <w:rsid w:val="0095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61A5B0B7D754675B140CFFF98AEA20C">
    <w:name w:val="E61A5B0B7D754675B140CFFF98AEA20C"/>
  </w:style>
  <w:style w:type="paragraph" w:customStyle="1" w:styleId="2C5BBE303CF649F294D2E2F012ACFA0F">
    <w:name w:val="2C5BBE303CF649F294D2E2F012ACFA0F"/>
  </w:style>
  <w:style w:type="paragraph" w:customStyle="1" w:styleId="B22A87D58DB740CE8FB78A339319800C">
    <w:name w:val="B22A87D58DB740CE8FB78A339319800C"/>
  </w:style>
  <w:style w:type="paragraph" w:customStyle="1" w:styleId="0E2A6EA920EE4083A942CB97CC69561B">
    <w:name w:val="0E2A6EA920EE4083A942CB97CC69561B"/>
  </w:style>
  <w:style w:type="paragraph" w:customStyle="1" w:styleId="5622272AD8774F40B144D5070954B932">
    <w:name w:val="5622272AD8774F40B144D5070954B932"/>
  </w:style>
  <w:style w:type="paragraph" w:customStyle="1" w:styleId="A1B13B7646014372A9DC7D92A0CD354C">
    <w:name w:val="A1B13B7646014372A9DC7D92A0CD354C"/>
  </w:style>
  <w:style w:type="paragraph" w:customStyle="1" w:styleId="28EFCDF71A8F4E2E83ECD02A8FBA063F">
    <w:name w:val="28EFCDF71A8F4E2E83ECD02A8FBA063F"/>
  </w:style>
  <w:style w:type="paragraph" w:customStyle="1" w:styleId="8B94F6858F0344C58E67FD3163F1683B">
    <w:name w:val="8B94F6858F0344C58E67FD3163F1683B"/>
  </w:style>
  <w:style w:type="paragraph" w:customStyle="1" w:styleId="5076EC21C52842379517F7DB14B2E30B">
    <w:name w:val="5076EC21C52842379517F7DB14B2E30B"/>
  </w:style>
  <w:style w:type="paragraph" w:customStyle="1" w:styleId="6983C74868924319B3329B1BF6B4228A">
    <w:name w:val="6983C74868924319B3329B1BF6B4228A"/>
  </w:style>
  <w:style w:type="paragraph" w:customStyle="1" w:styleId="43C15F575E4A486CB6D68A9F952854BF">
    <w:name w:val="43C15F575E4A486CB6D68A9F952854BF"/>
  </w:style>
  <w:style w:type="paragraph" w:customStyle="1" w:styleId="199AADAA950348FF93C3E69553AD6E4E">
    <w:name w:val="199AADAA950348FF93C3E69553AD6E4E"/>
  </w:style>
  <w:style w:type="paragraph" w:customStyle="1" w:styleId="8A23E9C86FBC420584D429D731CB731E">
    <w:name w:val="8A23E9C86FBC420584D429D731CB731E"/>
  </w:style>
  <w:style w:type="paragraph" w:customStyle="1" w:styleId="23D0696F3A7345948E2802EE11E87DEE">
    <w:name w:val="23D0696F3A7345948E2802EE11E87DEE"/>
  </w:style>
  <w:style w:type="paragraph" w:customStyle="1" w:styleId="5ED9F73A313440C6A6BA7E3383684115">
    <w:name w:val="5ED9F73A313440C6A6BA7E3383684115"/>
  </w:style>
  <w:style w:type="paragraph" w:customStyle="1" w:styleId="B1C12BE63FC84D699E1E3FC315C5452E">
    <w:name w:val="B1C12BE63FC84D699E1E3FC315C5452E"/>
  </w:style>
  <w:style w:type="paragraph" w:customStyle="1" w:styleId="C4CD1E6E8AB94FAD812BE5FCA5A5CC88">
    <w:name w:val="C4CD1E6E8AB94FAD812BE5FCA5A5CC88"/>
  </w:style>
  <w:style w:type="paragraph" w:customStyle="1" w:styleId="3C57BF0060B34B9484ACAD6021D7EE71">
    <w:name w:val="3C57BF0060B34B9484ACAD6021D7EE71"/>
  </w:style>
  <w:style w:type="paragraph" w:customStyle="1" w:styleId="FCD6D1DC43F64BB1807B3F70DFEE138A">
    <w:name w:val="FCD6D1DC43F64BB1807B3F70DFEE138A"/>
  </w:style>
  <w:style w:type="paragraph" w:customStyle="1" w:styleId="855CC53831AB490AB0017EC6D7FD1E0A">
    <w:name w:val="855CC53831AB490AB0017EC6D7FD1E0A"/>
  </w:style>
  <w:style w:type="paragraph" w:customStyle="1" w:styleId="4320A957192641F78F26534C84D54CB7">
    <w:name w:val="4320A957192641F78F26534C84D54CB7"/>
  </w:style>
  <w:style w:type="paragraph" w:customStyle="1" w:styleId="9A688EA64B3B44DBAFFE4B97E9568A30">
    <w:name w:val="9A688EA64B3B44DBAFFE4B97E9568A30"/>
  </w:style>
  <w:style w:type="paragraph" w:customStyle="1" w:styleId="3CCBCF8FB1BF455EA795EEBF36C3EF31">
    <w:name w:val="3CCBCF8FB1BF455EA795EEBF36C3EF31"/>
  </w:style>
  <w:style w:type="paragraph" w:customStyle="1" w:styleId="F5F0FC321C9A4991A3057CFC406E2ADC">
    <w:name w:val="F5F0FC321C9A4991A3057CFC406E2ADC"/>
  </w:style>
  <w:style w:type="paragraph" w:customStyle="1" w:styleId="FCA7E5157DB44016A3BCEB185554180C">
    <w:name w:val="FCA7E5157DB44016A3BCEB185554180C"/>
  </w:style>
  <w:style w:type="paragraph" w:customStyle="1" w:styleId="E3BF0C5DA66549ABB1FAF180CB79FE11">
    <w:name w:val="E3BF0C5DA66549ABB1FAF180CB79FE11"/>
  </w:style>
  <w:style w:type="paragraph" w:customStyle="1" w:styleId="A149850B40E6489198618E559382C913">
    <w:name w:val="A149850B40E6489198618E559382C913"/>
  </w:style>
  <w:style w:type="paragraph" w:customStyle="1" w:styleId="CCC14D7D29B546A48914014DD43B4FB2">
    <w:name w:val="CCC14D7D29B546A48914014DD43B4F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dget">
      <a:dk1>
        <a:srgbClr val="000000"/>
      </a:dk1>
      <a:lt1>
        <a:srgbClr val="FFFFFF"/>
      </a:lt1>
      <a:dk2>
        <a:srgbClr val="635B4F"/>
      </a:dk2>
      <a:lt2>
        <a:srgbClr val="E7E6E6"/>
      </a:lt2>
      <a:accent1>
        <a:srgbClr val="20AFCF"/>
      </a:accent1>
      <a:accent2>
        <a:srgbClr val="D83A51"/>
      </a:accent2>
      <a:accent3>
        <a:srgbClr val="67AD3D"/>
      </a:accent3>
      <a:accent4>
        <a:srgbClr val="F58220"/>
      </a:accent4>
      <a:accent5>
        <a:srgbClr val="974791"/>
      </a:accent5>
      <a:accent6>
        <a:srgbClr val="FECD30"/>
      </a:accent6>
      <a:hlink>
        <a:srgbClr val="0563C1"/>
      </a:hlink>
      <a:folHlink>
        <a:srgbClr val="954F72"/>
      </a:folHlink>
    </a:clrScheme>
    <a:fontScheme name="Custom 82">
      <a:majorFont>
        <a:latin typeface="Verdan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DC9A3B-6704-465A-B8AE-554197C8CD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41CAC0-466A-4CE0-B910-AA4A39932EB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60C6FF51-F840-42FF-8245-86A4EFDA8CC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HR resume.dotx</Template>
  <TotalTime>0</TotalTime>
  <Pages>1</Pages>
  <Words>225</Words>
  <Characters>1135</Characters>
  <Application>Microsoft Office Word</Application>
  <DocSecurity>0</DocSecurity>
  <Lines>45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2026-02-23T03:22:00Z</dcterms:created>
  <dcterms:modified xsi:type="dcterms:W3CDTF">2026-02-23T03:22:00Z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